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72C6" w14:textId="77777777" w:rsidR="008535D9" w:rsidRPr="004412AF" w:rsidRDefault="009A2E0C" w:rsidP="00223B8C">
      <w:pPr>
        <w:tabs>
          <w:tab w:val="left" w:pos="3600"/>
        </w:tabs>
        <w:spacing w:before="120" w:line="700" w:lineRule="exact"/>
        <w:jc w:val="center"/>
        <w:rPr>
          <w:rFonts w:ascii="TH SarabunPSK" w:hAnsi="TH SarabunPSK" w:cs="TH SarabunPSK"/>
          <w:b/>
          <w:bCs/>
          <w:spacing w:val="-20"/>
          <w:sz w:val="52"/>
          <w:szCs w:val="52"/>
        </w:rPr>
      </w:pPr>
      <w:r w:rsidRPr="004412AF">
        <w:rPr>
          <w:rFonts w:ascii="TH SarabunPSK" w:hAnsi="TH SarabunPSK" w:cs="TH SarabunPSK"/>
          <w:noProof/>
          <w:sz w:val="52"/>
          <w:szCs w:val="52"/>
        </w:rPr>
        <w:drawing>
          <wp:anchor distT="0" distB="0" distL="114300" distR="114300" simplePos="0" relativeHeight="251655680" behindDoc="0" locked="0" layoutInCell="1" allowOverlap="1" wp14:anchorId="449D2DA7" wp14:editId="5CED4BF0">
            <wp:simplePos x="0" y="0"/>
            <wp:positionH relativeFrom="column">
              <wp:posOffset>54610</wp:posOffset>
            </wp:positionH>
            <wp:positionV relativeFrom="paragraph">
              <wp:posOffset>24765</wp:posOffset>
            </wp:positionV>
            <wp:extent cx="489585" cy="538480"/>
            <wp:effectExtent l="19050" t="0" r="5715" b="0"/>
            <wp:wrapNone/>
            <wp:docPr id="2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35D9" w:rsidRPr="004412AF">
        <w:rPr>
          <w:rFonts w:ascii="TH SarabunPSK" w:hAnsi="TH SarabunPSK" w:cs="TH SarabunPSK"/>
          <w:b/>
          <w:bCs/>
          <w:spacing w:val="-20"/>
          <w:sz w:val="52"/>
          <w:szCs w:val="52"/>
          <w:cs/>
        </w:rPr>
        <w:t>บันทึกข้อความ</w:t>
      </w:r>
    </w:p>
    <w:p w14:paraId="4E7BE0EF" w14:textId="30C6F7B2" w:rsidR="008535D9" w:rsidRPr="004412AF" w:rsidRDefault="00972B0B" w:rsidP="004470AA">
      <w:pPr>
        <w:tabs>
          <w:tab w:val="left" w:pos="9000"/>
        </w:tabs>
        <w:rPr>
          <w:rFonts w:ascii="TH SarabunPSK" w:hAnsi="TH SarabunPSK" w:cs="TH SarabunPSK"/>
          <w:noProof/>
          <w:sz w:val="32"/>
          <w:szCs w:val="32"/>
          <w:cs/>
        </w:rPr>
      </w:pPr>
      <w:r w:rsidRPr="004412A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6872216" wp14:editId="59336F0C">
                <wp:simplePos x="0" y="0"/>
                <wp:positionH relativeFrom="column">
                  <wp:posOffset>643255</wp:posOffset>
                </wp:positionH>
                <wp:positionV relativeFrom="paragraph">
                  <wp:posOffset>236855</wp:posOffset>
                </wp:positionV>
                <wp:extent cx="5109845" cy="0"/>
                <wp:effectExtent l="5080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098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0E4C2C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65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+Pi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">
                <v:stroke dashstyle="1 1" endcap="round"/>
              </v:line>
            </w:pict>
          </mc:Fallback>
        </mc:AlternateContent>
      </w:r>
      <w:r w:rsidR="008535D9" w:rsidRPr="004412AF">
        <w:rPr>
          <w:rFonts w:ascii="TH SarabunPSK" w:hAnsi="TH SarabunPSK" w:cs="TH SarabunPSK"/>
          <w:b/>
          <w:bCs/>
          <w:sz w:val="32"/>
          <w:szCs w:val="32"/>
          <w:cs/>
        </w:rPr>
        <w:t>ส่วน</w:t>
      </w:r>
      <w:r w:rsidR="00536FDB" w:rsidRPr="004412AF">
        <w:rPr>
          <w:rFonts w:ascii="TH SarabunPSK" w:hAnsi="TH SarabunPSK" w:cs="TH SarabunPSK"/>
          <w:b/>
          <w:bCs/>
          <w:sz w:val="32"/>
          <w:szCs w:val="32"/>
          <w:cs/>
        </w:rPr>
        <w:t>งาน</w:t>
      </w:r>
      <w:r w:rsidR="008535D9" w:rsidRPr="004412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354E3" w:rsidRPr="004412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52DB3" w:rsidRPr="004412AF">
        <w:rPr>
          <w:rFonts w:ascii="TH SarabunPSK" w:hAnsi="TH SarabunPSK" w:cs="TH SarabunPSK"/>
          <w:sz w:val="32"/>
          <w:szCs w:val="32"/>
          <w:cs/>
        </w:rPr>
        <w:t xml:space="preserve">คณะพยาบาลศาสตร์ </w:t>
      </w:r>
      <w:r w:rsidR="0083241B" w:rsidRPr="004412AF">
        <w:rPr>
          <w:rFonts w:ascii="TH SarabunPSK" w:hAnsi="TH SarabunPSK" w:cs="TH SarabunPSK"/>
          <w:color w:val="EE0000"/>
          <w:sz w:val="32"/>
          <w:szCs w:val="32"/>
          <w:cs/>
        </w:rPr>
        <w:t>กลุ่มวิชาการพยาบาล.....</w:t>
      </w:r>
      <w:r w:rsidR="004412AF" w:rsidRPr="004412A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..........  </w:t>
      </w:r>
      <w:r w:rsidR="00652DB3" w:rsidRPr="004412AF">
        <w:rPr>
          <w:rFonts w:ascii="TH SarabunPSK" w:hAnsi="TH SarabunPSK" w:cs="TH SarabunPSK"/>
          <w:sz w:val="32"/>
          <w:szCs w:val="32"/>
          <w:cs/>
        </w:rPr>
        <w:t xml:space="preserve">สำนักวิชาพยาบาลศาสตร์ </w:t>
      </w:r>
      <w:r w:rsidR="004B4D7E" w:rsidRPr="004412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354E3" w:rsidRPr="004412AF">
        <w:rPr>
          <w:rFonts w:ascii="TH SarabunPSK" w:hAnsi="TH SarabunPSK" w:cs="TH SarabunPSK"/>
          <w:color w:val="EE0000"/>
          <w:sz w:val="32"/>
          <w:szCs w:val="32"/>
          <w:cs/>
        </w:rPr>
        <w:t>โทร.</w:t>
      </w:r>
      <w:r w:rsidR="004B4D7E" w:rsidRPr="004412AF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  <w:r w:rsidR="004B4D7E" w:rsidRPr="004412AF">
        <w:rPr>
          <w:rFonts w:ascii="TH SarabunPSK" w:hAnsi="TH SarabunPSK" w:cs="TH SarabunPSK"/>
          <w:sz w:val="32"/>
          <w:szCs w:val="32"/>
          <w:cs/>
        </w:rPr>
        <w:t xml:space="preserve">            </w:t>
      </w:r>
      <w:r w:rsidR="004B4D7E" w:rsidRPr="004412AF">
        <w:rPr>
          <w:rFonts w:ascii="TH SarabunPSK" w:hAnsi="TH SarabunPSK" w:cs="TH SarabunPSK"/>
          <w:noProof/>
          <w:sz w:val="32"/>
          <w:szCs w:val="32"/>
          <w:cs/>
        </w:rPr>
        <w:t xml:space="preserve">             </w:t>
      </w:r>
      <w:r w:rsidR="00FB3EF2" w:rsidRPr="004412AF">
        <w:rPr>
          <w:rFonts w:ascii="TH SarabunPSK" w:hAnsi="TH SarabunPSK" w:cs="TH SarabunPSK"/>
          <w:noProof/>
          <w:sz w:val="32"/>
          <w:szCs w:val="32"/>
          <w:cs/>
        </w:rPr>
        <w:t xml:space="preserve">       </w:t>
      </w:r>
    </w:p>
    <w:p w14:paraId="017103D9" w14:textId="77777777" w:rsidR="008535D9" w:rsidRPr="004412AF" w:rsidRDefault="00972B0B" w:rsidP="004470AA">
      <w:pPr>
        <w:tabs>
          <w:tab w:val="left" w:pos="4500"/>
          <w:tab w:val="left" w:pos="9000"/>
        </w:tabs>
        <w:rPr>
          <w:rFonts w:ascii="TH SarabunPSK" w:hAnsi="TH SarabunPSK" w:cs="TH SarabunPSK"/>
          <w:sz w:val="32"/>
          <w:szCs w:val="32"/>
          <w:cs/>
        </w:rPr>
      </w:pPr>
      <w:r w:rsidRPr="004412A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37FD06" wp14:editId="6FF2849A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79BEF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GTJwIAAE0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 w:rsidRPr="004412A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D5F557" wp14:editId="3C31EBF0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4CF05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">
                <v:stroke dashstyle="1 1" endcap="round"/>
              </v:line>
            </w:pict>
          </mc:Fallback>
        </mc:AlternateContent>
      </w:r>
      <w:r w:rsidR="008535D9" w:rsidRPr="004412AF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4B4D7E" w:rsidRPr="004412A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897E29" w:rsidRPr="004412AF">
        <w:rPr>
          <w:rFonts w:ascii="TH SarabunPSK" w:hAnsi="TH SarabunPSK" w:cs="TH SarabunPSK"/>
          <w:color w:val="EE0000"/>
          <w:sz w:val="32"/>
          <w:szCs w:val="32"/>
          <w:cs/>
        </w:rPr>
        <w:t>อว  83</w:t>
      </w:r>
      <w:r w:rsidR="009354E3" w:rsidRPr="004412AF">
        <w:rPr>
          <w:rFonts w:ascii="TH SarabunPSK" w:hAnsi="TH SarabunPSK" w:cs="TH SarabunPSK"/>
          <w:color w:val="EE0000"/>
          <w:sz w:val="32"/>
          <w:szCs w:val="32"/>
          <w:cs/>
        </w:rPr>
        <w:t>93(7</w:t>
      </w:r>
      <w:r w:rsidR="0083241B" w:rsidRPr="004412AF">
        <w:rPr>
          <w:rFonts w:ascii="TH SarabunPSK" w:hAnsi="TH SarabunPSK" w:cs="TH SarabunPSK"/>
          <w:color w:val="EE0000"/>
          <w:sz w:val="32"/>
          <w:szCs w:val="32"/>
          <w:cs/>
        </w:rPr>
        <w:t xml:space="preserve">.   </w:t>
      </w:r>
      <w:r w:rsidR="00652DB3" w:rsidRPr="004412AF">
        <w:rPr>
          <w:rFonts w:ascii="TH SarabunPSK" w:hAnsi="TH SarabunPSK" w:cs="TH SarabunPSK"/>
          <w:color w:val="EE0000"/>
          <w:sz w:val="32"/>
          <w:szCs w:val="32"/>
          <w:cs/>
        </w:rPr>
        <w:t xml:space="preserve">   </w:t>
      </w:r>
      <w:r w:rsidR="009354E3" w:rsidRPr="004412AF">
        <w:rPr>
          <w:rFonts w:ascii="TH SarabunPSK" w:hAnsi="TH SarabunPSK" w:cs="TH SarabunPSK"/>
          <w:color w:val="EE0000"/>
          <w:sz w:val="32"/>
          <w:szCs w:val="32"/>
          <w:cs/>
        </w:rPr>
        <w:t>)</w:t>
      </w:r>
      <w:r w:rsidR="008535D9" w:rsidRPr="004412AF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วันที่ </w:t>
      </w:r>
      <w:r w:rsidR="004B4D7E" w:rsidRPr="004412AF">
        <w:rPr>
          <w:rFonts w:ascii="TH SarabunPSK" w:hAnsi="TH SarabunPSK" w:cs="TH SarabunPSK"/>
          <w:sz w:val="32"/>
          <w:szCs w:val="32"/>
          <w:cs/>
        </w:rPr>
        <w:t xml:space="preserve">              </w:t>
      </w:r>
    </w:p>
    <w:p w14:paraId="67AD5932" w14:textId="77777777" w:rsidR="008535D9" w:rsidRPr="004412AF" w:rsidRDefault="00972B0B" w:rsidP="004470AA">
      <w:pPr>
        <w:tabs>
          <w:tab w:val="left" w:pos="9000"/>
        </w:tabs>
        <w:rPr>
          <w:rFonts w:ascii="TH SarabunPSK" w:hAnsi="TH SarabunPSK" w:cs="TH SarabunPSK"/>
          <w:sz w:val="32"/>
          <w:szCs w:val="32"/>
          <w:cs/>
        </w:rPr>
      </w:pPr>
      <w:r w:rsidRPr="004412A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352E27" wp14:editId="2D387173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655E8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rrq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">
                <v:stroke dashstyle="1 1" endcap="round"/>
              </v:line>
            </w:pict>
          </mc:Fallback>
        </mc:AlternateContent>
      </w:r>
      <w:r w:rsidR="008535D9" w:rsidRPr="004412AF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4B4D7E" w:rsidRPr="004412A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52DB3" w:rsidRPr="00206779">
        <w:rPr>
          <w:rFonts w:ascii="TH SarabunPSK" w:eastAsia="Angsana New" w:hAnsi="TH SarabunPSK" w:cs="TH SarabunPSK"/>
          <w:b/>
          <w:bCs/>
          <w:sz w:val="32"/>
          <w:szCs w:val="32"/>
          <w:cs/>
        </w:rPr>
        <w:t xml:space="preserve">ขอเสนอแต่งตั้งให้ดำรงตำแหน่งทางวิชาการ </w:t>
      </w:r>
      <w:r w:rsidR="00652DB3" w:rsidRPr="00206779">
        <w:rPr>
          <w:rFonts w:ascii="TH SarabunPSK" w:eastAsia="Angsana New" w:hAnsi="TH SarabunPSK" w:cs="TH SarabunPSK"/>
          <w:b/>
          <w:bCs/>
          <w:color w:val="EE0000"/>
          <w:sz w:val="32"/>
          <w:szCs w:val="32"/>
          <w:cs/>
        </w:rPr>
        <w:t>ตำแหน่ง.............................................</w:t>
      </w:r>
    </w:p>
    <w:p w14:paraId="0043CA4E" w14:textId="2ED7C2F5" w:rsidR="00652DB3" w:rsidRPr="00206779" w:rsidRDefault="00C87E7C" w:rsidP="0081223B">
      <w:pPr>
        <w:spacing w:before="120"/>
        <w:ind w:left="720" w:hanging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06779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206779">
        <w:rPr>
          <w:rFonts w:ascii="TH SarabunPSK" w:hAnsi="TH SarabunPSK" w:cs="TH SarabunPSK"/>
          <w:b/>
          <w:bCs/>
          <w:sz w:val="32"/>
          <w:szCs w:val="32"/>
        </w:rPr>
        <w:tab/>
      </w:r>
      <w:r w:rsidR="00206779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คณบดีคณะพยาบาลศาสตร์ </w:t>
      </w:r>
    </w:p>
    <w:p w14:paraId="246CB1F5" w14:textId="77777777" w:rsidR="00206779" w:rsidRPr="00206779" w:rsidRDefault="00206779" w:rsidP="0081223B">
      <w:pPr>
        <w:spacing w:before="120"/>
        <w:ind w:left="720" w:hanging="720"/>
        <w:jc w:val="thaiDistribute"/>
        <w:rPr>
          <w:rFonts w:ascii="TH SarabunPSK" w:hAnsi="TH SarabunPSK" w:cs="TH SarabunPSK"/>
          <w:sz w:val="14"/>
          <w:szCs w:val="14"/>
        </w:rPr>
      </w:pPr>
    </w:p>
    <w:p w14:paraId="43B4C9EF" w14:textId="77777777" w:rsidR="00652DB3" w:rsidRPr="004412AF" w:rsidRDefault="00652DB3" w:rsidP="00652DB3">
      <w:pPr>
        <w:ind w:firstLine="720"/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>ด้วย ข้าพเจ้า ...........................................................................................................................</w:t>
      </w:r>
    </w:p>
    <w:p w14:paraId="00D47CE2" w14:textId="77777777" w:rsidR="00A84711" w:rsidRDefault="00652DB3" w:rsidP="00652DB3">
      <w:pPr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>ตำแหน่ง...........................................................................</w:t>
      </w:r>
      <w:r w:rsidR="00A84711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 xml:space="preserve">คณะพยาบาลศาสตร์ มีความประสงค์จะเสนอขอแต่งตั้งให้ดำรงทางวิชาการ ตำแหน่ง </w:t>
      </w:r>
      <w:r w:rsidRPr="00B65B7D">
        <w:rPr>
          <w:rFonts w:ascii="TH SarabunPSK" w:eastAsia="Angsana New" w:hAnsi="TH SarabunPSK" w:cs="TH SarabunPSK"/>
          <w:b/>
          <w:bCs/>
          <w:sz w:val="32"/>
          <w:szCs w:val="32"/>
          <w:cs/>
        </w:rPr>
        <w:t>(   )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 xml:space="preserve"> ผู้ช่วยศาสตราจารย์  </w:t>
      </w:r>
      <w:r w:rsidRPr="00B65B7D">
        <w:rPr>
          <w:rFonts w:ascii="TH SarabunPSK" w:eastAsia="Angsana New" w:hAnsi="TH SarabunPSK" w:cs="TH SarabunPSK"/>
          <w:b/>
          <w:bCs/>
          <w:sz w:val="32"/>
          <w:szCs w:val="32"/>
          <w:cs/>
        </w:rPr>
        <w:t>(   )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 xml:space="preserve"> รองศาสตราจารย์  </w:t>
      </w:r>
      <w:r w:rsidRPr="00B65B7D">
        <w:rPr>
          <w:rFonts w:ascii="TH SarabunPSK" w:eastAsia="Angsana New" w:hAnsi="TH SarabunPSK" w:cs="TH SarabunPSK"/>
          <w:b/>
          <w:bCs/>
          <w:sz w:val="32"/>
          <w:szCs w:val="32"/>
          <w:cs/>
        </w:rPr>
        <w:t>(   )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  <w:r w:rsidR="00A84711">
        <w:rPr>
          <w:rFonts w:ascii="TH SarabunPSK" w:eastAsia="Angsana New" w:hAnsi="TH SarabunPSK" w:cs="TH SarabunPSK" w:hint="cs"/>
          <w:sz w:val="32"/>
          <w:szCs w:val="32"/>
          <w:cs/>
        </w:rPr>
        <w:t>ศ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าสตราจารย์</w:t>
      </w:r>
      <w:r w:rsidR="00CE608A" w:rsidRPr="004412AF">
        <w:rPr>
          <w:rFonts w:ascii="TH SarabunPSK" w:eastAsia="Angsana New" w:hAnsi="TH SarabunPSK" w:cs="TH SarabunPSK"/>
          <w:sz w:val="32"/>
          <w:szCs w:val="32"/>
        </w:rPr>
        <w:t xml:space="preserve"> </w:t>
      </w:r>
    </w:p>
    <w:p w14:paraId="4C1F3B8F" w14:textId="62527D56" w:rsidR="00652DB3" w:rsidRPr="004412AF" w:rsidRDefault="00CE608A" w:rsidP="00A84711">
      <w:pPr>
        <w:rPr>
          <w:rFonts w:ascii="TH SarabunPSK" w:eastAsia="Angsana New" w:hAnsi="TH SarabunPSK" w:cs="TH SarabunPSK"/>
          <w:sz w:val="32"/>
          <w:szCs w:val="32"/>
        </w:rPr>
      </w:pPr>
      <w:proofErr w:type="gramStart"/>
      <w:r w:rsidRPr="00B65B7D">
        <w:rPr>
          <w:rFonts w:ascii="TH SarabunPSK" w:eastAsia="Angsana New" w:hAnsi="TH SarabunPSK" w:cs="TH SarabunPSK"/>
          <w:b/>
          <w:bCs/>
          <w:sz w:val="32"/>
          <w:szCs w:val="32"/>
        </w:rPr>
        <w:t xml:space="preserve">(  </w:t>
      </w:r>
      <w:proofErr w:type="gramEnd"/>
      <w:r w:rsidRPr="00B65B7D">
        <w:rPr>
          <w:rFonts w:ascii="TH SarabunPSK" w:eastAsia="Angsana New" w:hAnsi="TH SarabunPSK" w:cs="TH SarabunPSK"/>
          <w:b/>
          <w:bCs/>
          <w:sz w:val="32"/>
          <w:szCs w:val="32"/>
        </w:rPr>
        <w:t xml:space="preserve"> )</w:t>
      </w:r>
      <w:r w:rsidRPr="004412AF">
        <w:rPr>
          <w:rFonts w:ascii="TH SarabunPSK" w:eastAsia="Angsana New" w:hAnsi="TH SarabunPSK" w:cs="TH SarabunPSK"/>
          <w:sz w:val="32"/>
          <w:szCs w:val="32"/>
        </w:rPr>
        <w:t xml:space="preserve"> </w:t>
      </w:r>
      <w:proofErr w:type="gramStart"/>
      <w:r w:rsidRPr="004412AF">
        <w:rPr>
          <w:rFonts w:ascii="TH SarabunPSK" w:eastAsia="Angsana New" w:hAnsi="TH SarabunPSK" w:cs="TH SarabunPSK"/>
          <w:sz w:val="32"/>
          <w:szCs w:val="32"/>
          <w:cs/>
        </w:rPr>
        <w:t>ศาสตราจารย์เชี่ยวชาญพิเศษ</w:t>
      </w:r>
      <w:r w:rsidR="00A84711">
        <w:rPr>
          <w:rFonts w:ascii="TH SarabunPSK" w:eastAsia="Angsana New" w:hAnsi="TH SarabunPSK" w:cs="TH SarabunPSK" w:hint="cs"/>
          <w:sz w:val="32"/>
          <w:szCs w:val="32"/>
          <w:cs/>
        </w:rPr>
        <w:t xml:space="preserve">  </w:t>
      </w:r>
      <w:r w:rsidR="00652DB3" w:rsidRPr="004412AF">
        <w:rPr>
          <w:rFonts w:ascii="TH SarabunPSK" w:eastAsia="Angsana New" w:hAnsi="TH SarabunPSK" w:cs="TH SarabunPSK"/>
          <w:sz w:val="32"/>
          <w:szCs w:val="32"/>
          <w:cs/>
        </w:rPr>
        <w:t>โดยได้แนบเอกสารเพื่อประกอบการพิจารณา</w:t>
      </w:r>
      <w:proofErr w:type="gramEnd"/>
      <w:r w:rsidR="00652DB3" w:rsidRPr="004412AF">
        <w:rPr>
          <w:rFonts w:ascii="TH SarabunPSK" w:eastAsia="Angsana New" w:hAnsi="TH SarabunPSK" w:cs="TH SarabunPSK"/>
          <w:sz w:val="32"/>
          <w:szCs w:val="32"/>
          <w:cs/>
        </w:rPr>
        <w:t xml:space="preserve"> ดังนี้ คือ</w:t>
      </w:r>
    </w:p>
    <w:p w14:paraId="71D41633" w14:textId="50A79E22" w:rsidR="00B65B7D" w:rsidRPr="004412AF" w:rsidRDefault="00B65B7D" w:rsidP="00B65B7D">
      <w:pPr>
        <w:ind w:firstLine="720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1</w:t>
      </w:r>
      <w:r w:rsidR="00652DB3"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>.</w:t>
      </w:r>
      <w:r w:rsidR="00652DB3" w:rsidRPr="004412AF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  <w:r w:rsidR="00652DB3"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เอกสาร</w:t>
      </w:r>
      <w:r w:rsidR="000F001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การ</w:t>
      </w:r>
      <w:r w:rsidR="00652DB3"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สอน</w:t>
      </w:r>
      <w:r w:rsidR="000F001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  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รวม............ชั่วโมง........หน่วยกิต</w:t>
      </w:r>
    </w:p>
    <w:p w14:paraId="5D522686" w14:textId="349227ED" w:rsidR="00B65B7D" w:rsidRPr="004412AF" w:rsidRDefault="00B65B7D" w:rsidP="00B65B7D">
      <w:pPr>
        <w:numPr>
          <w:ilvl w:val="0"/>
          <w:numId w:val="1"/>
        </w:numPr>
        <w:ind w:firstLine="312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>กระบวนวิชา......................................................</w:t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จำนวน……….ชั่วโมง</w:t>
      </w:r>
    </w:p>
    <w:p w14:paraId="339CC37D" w14:textId="6EA0C1EE" w:rsidR="00B65B7D" w:rsidRPr="004412AF" w:rsidRDefault="00B65B7D" w:rsidP="00B65B7D">
      <w:pPr>
        <w:pStyle w:val="ListParagraph"/>
        <w:numPr>
          <w:ilvl w:val="0"/>
          <w:numId w:val="1"/>
        </w:numPr>
        <w:ind w:firstLine="312"/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>กระบวนวิชา.......................................................</w:t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จำนวน……….ชั่วโมง</w:t>
      </w:r>
    </w:p>
    <w:p w14:paraId="0FF75FA1" w14:textId="0B6A3F57" w:rsidR="00B65B7D" w:rsidRDefault="00B65B7D" w:rsidP="00B65B7D">
      <w:pPr>
        <w:pStyle w:val="ListParagraph"/>
        <w:ind w:left="822" w:hanging="113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2</w:t>
      </w:r>
      <w:r w:rsidRPr="00B65B7D">
        <w:rPr>
          <w:rFonts w:ascii="TH SarabunPSK" w:eastAsia="Angsana New" w:hAnsi="TH SarabunPSK" w:cs="TH SarabunPSK"/>
          <w:b/>
          <w:bCs/>
          <w:sz w:val="32"/>
          <w:szCs w:val="32"/>
          <w:cs/>
        </w:rPr>
        <w:t>.</w:t>
      </w:r>
      <w:r w:rsidRPr="00B65B7D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Pr="00B65B7D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เอกสารประกอบการสอน</w:t>
      </w: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/ </w:t>
      </w:r>
      <w:r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 xml:space="preserve">เอกสารคำสอน  </w:t>
      </w:r>
      <w:r w:rsidRPr="00B65B7D">
        <w:rPr>
          <w:rFonts w:ascii="TH SarabunPSK" w:eastAsia="Angsana New" w:hAnsi="TH SarabunPSK" w:cs="TH SarabunPSK"/>
          <w:sz w:val="32"/>
          <w:szCs w:val="32"/>
          <w:cs/>
        </w:rPr>
        <w:t>รวม.........ชั่วโมง.........หน่วยกิต</w:t>
      </w:r>
    </w:p>
    <w:p w14:paraId="672A4C68" w14:textId="77777777" w:rsidR="00B65B7D" w:rsidRPr="00B65B7D" w:rsidRDefault="00B65B7D" w:rsidP="00B65B7D">
      <w:pPr>
        <w:pStyle w:val="ListParagraph"/>
        <w:ind w:left="822" w:firstLine="312"/>
        <w:rPr>
          <w:rFonts w:ascii="TH SarabunPSK" w:eastAsia="Angsana New" w:hAnsi="TH SarabunPSK" w:cs="TH SarabunPSK"/>
          <w:sz w:val="32"/>
          <w:szCs w:val="32"/>
        </w:rPr>
      </w:pPr>
      <w:r w:rsidRPr="00B65B7D">
        <w:rPr>
          <w:rFonts w:ascii="TH SarabunPSK" w:eastAsia="Angsana New" w:hAnsi="TH SarabunPSK" w:cs="TH SarabunPSK"/>
          <w:sz w:val="32"/>
          <w:szCs w:val="32"/>
          <w:cs/>
        </w:rPr>
        <w:t>1.</w:t>
      </w:r>
      <w:r w:rsidRPr="00B65B7D">
        <w:rPr>
          <w:rFonts w:ascii="TH SarabunPSK" w:eastAsia="Angsana New" w:hAnsi="TH SarabunPSK" w:cs="TH SarabunPSK"/>
          <w:sz w:val="32"/>
          <w:szCs w:val="32"/>
          <w:cs/>
        </w:rPr>
        <w:tab/>
        <w:t>กระบวนวิชา......................................................</w:t>
      </w:r>
      <w:r w:rsidRPr="00B65B7D">
        <w:rPr>
          <w:rFonts w:ascii="TH SarabunPSK" w:eastAsia="Angsana New" w:hAnsi="TH SarabunPSK" w:cs="TH SarabunPSK"/>
          <w:sz w:val="32"/>
          <w:szCs w:val="32"/>
          <w:cs/>
        </w:rPr>
        <w:tab/>
        <w:t>จำนวน…………….ชั่วโมง</w:t>
      </w:r>
    </w:p>
    <w:p w14:paraId="5ACF363F" w14:textId="5CC225FE" w:rsidR="00B65B7D" w:rsidRPr="00B65B7D" w:rsidRDefault="00B65B7D" w:rsidP="00B65B7D">
      <w:pPr>
        <w:pStyle w:val="ListParagraph"/>
        <w:ind w:left="822" w:firstLine="312"/>
        <w:rPr>
          <w:rFonts w:ascii="TH SarabunPSK" w:eastAsia="Angsana New" w:hAnsi="TH SarabunPSK" w:cs="TH SarabunPSK"/>
          <w:sz w:val="32"/>
          <w:szCs w:val="32"/>
        </w:rPr>
      </w:pPr>
      <w:r w:rsidRPr="00B65B7D">
        <w:rPr>
          <w:rFonts w:ascii="TH SarabunPSK" w:eastAsia="Angsana New" w:hAnsi="TH SarabunPSK" w:cs="TH SarabunPSK"/>
          <w:sz w:val="32"/>
          <w:szCs w:val="32"/>
          <w:cs/>
        </w:rPr>
        <w:t>2.</w:t>
      </w:r>
      <w:r w:rsidRPr="00B65B7D">
        <w:rPr>
          <w:rFonts w:ascii="TH SarabunPSK" w:eastAsia="Angsana New" w:hAnsi="TH SarabunPSK" w:cs="TH SarabunPSK"/>
          <w:sz w:val="32"/>
          <w:szCs w:val="32"/>
          <w:cs/>
        </w:rPr>
        <w:tab/>
        <w:t>กระบวนวิชา.......................................................</w:t>
      </w:r>
      <w:r w:rsidRPr="00B65B7D">
        <w:rPr>
          <w:rFonts w:ascii="TH SarabunPSK" w:eastAsia="Angsana New" w:hAnsi="TH SarabunPSK" w:cs="TH SarabunPSK"/>
          <w:sz w:val="32"/>
          <w:szCs w:val="32"/>
          <w:cs/>
        </w:rPr>
        <w:tab/>
        <w:t>จำนวน…………….ชั่วโมง</w:t>
      </w:r>
    </w:p>
    <w:p w14:paraId="0E7D314E" w14:textId="77777777" w:rsidR="00463A00" w:rsidRDefault="00B65B7D" w:rsidP="00463A00">
      <w:pPr>
        <w:ind w:left="1134" w:hanging="425"/>
        <w:rPr>
          <w:rFonts w:ascii="TH SarabunPSK" w:eastAsia="Angsana New" w:hAnsi="TH SarabunPSK" w:cs="TH SarabunPSK"/>
          <w:b/>
          <w:bCs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3</w:t>
      </w:r>
      <w:r w:rsidR="00652DB3"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 xml:space="preserve"> . ผลงาน</w:t>
      </w: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ทางวิชาการ </w:t>
      </w:r>
      <w:r w:rsidR="00F94AE3"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 xml:space="preserve"> </w:t>
      </w:r>
      <w:r w:rsidR="00463A0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จำนวน </w:t>
      </w:r>
      <w:r w:rsidR="00463A00" w:rsidRPr="00463A0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.......... </w:t>
      </w:r>
      <w:r w:rsidR="00652DB3" w:rsidRPr="00463A00">
        <w:rPr>
          <w:rFonts w:ascii="TH SarabunPSK" w:eastAsia="Angsana New" w:hAnsi="TH SarabunPSK" w:cs="TH SarabunPSK"/>
          <w:b/>
          <w:bCs/>
          <w:sz w:val="32"/>
          <w:szCs w:val="32"/>
          <w:cs/>
        </w:rPr>
        <w:t>เรื่อง</w:t>
      </w:r>
    </w:p>
    <w:p w14:paraId="0EC155AC" w14:textId="1B3A3B34" w:rsidR="00652DB3" w:rsidRPr="004412AF" w:rsidRDefault="00463A00" w:rsidP="00463A00">
      <w:pPr>
        <w:ind w:left="1134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3.1  เรื่อง  </w:t>
      </w:r>
      <w:r w:rsidR="00652DB3" w:rsidRPr="004412AF">
        <w:rPr>
          <w:rFonts w:ascii="TH SarabunPSK" w:eastAsia="Angsana New" w:hAnsi="TH SarabunPSK" w:cs="TH SarabunPSK"/>
          <w:sz w:val="32"/>
          <w:szCs w:val="32"/>
          <w:cs/>
        </w:rPr>
        <w:t>..................................................................................................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........................</w:t>
      </w:r>
      <w:r w:rsidR="00652DB3" w:rsidRPr="004412AF">
        <w:rPr>
          <w:rFonts w:ascii="TH SarabunPSK" w:eastAsia="Angsana New" w:hAnsi="TH SarabunPSK" w:cs="TH SarabunPSK"/>
          <w:sz w:val="32"/>
          <w:szCs w:val="32"/>
          <w:cs/>
        </w:rPr>
        <w:t>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</w:p>
    <w:p w14:paraId="2A006E25" w14:textId="54A47A5A" w:rsidR="00652DB3" w:rsidRPr="004412AF" w:rsidRDefault="00652DB3" w:rsidP="00652DB3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 w:rsidR="00463A00"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4412AF">
        <w:rPr>
          <w:rFonts w:ascii="TH SarabunPSK" w:hAnsi="TH SarabunPSK" w:cs="TH SarabunPSK"/>
          <w:sz w:val="32"/>
          <w:szCs w:val="32"/>
          <w:cs/>
        </w:rPr>
        <w:t>.......</w:t>
      </w:r>
    </w:p>
    <w:p w14:paraId="6D8E3FEE" w14:textId="5D24BDBD" w:rsidR="00652DB3" w:rsidRPr="004412AF" w:rsidRDefault="00652DB3" w:rsidP="00652DB3">
      <w:pPr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>และได้เผยแพร่โดย.....................................................................................................................</w:t>
      </w:r>
      <w:r w:rsidR="00463A00">
        <w:rPr>
          <w:rFonts w:ascii="TH SarabunPSK" w:eastAsia="Angsana New" w:hAnsi="TH SarabunPSK" w:cs="TH SarabunPSK" w:hint="cs"/>
          <w:sz w:val="32"/>
          <w:szCs w:val="32"/>
          <w:cs/>
        </w:rPr>
        <w:t>..............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.........</w:t>
      </w:r>
    </w:p>
    <w:p w14:paraId="3C516663" w14:textId="1043E92C" w:rsidR="00733B24" w:rsidRDefault="00733B24" w:rsidP="00733B24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หลักฐานการมีส่วนร่วมในการจัดทำผลงานทางวิชาการ</w:t>
      </w:r>
      <w:r w:rsidR="00463A00">
        <w:rPr>
          <w:rFonts w:ascii="TH SarabunPSK" w:hAnsi="TH SarabunPSK" w:cs="TH SarabunPSK" w:hint="cs"/>
          <w:sz w:val="32"/>
          <w:szCs w:val="32"/>
          <w:cs/>
        </w:rPr>
        <w:t xml:space="preserve"> และหลักฐานรับรองจริยธรรมการวิจัยจาก....................................................</w:t>
      </w:r>
      <w:r w:rsidRPr="004412AF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463A00">
        <w:rPr>
          <w:rFonts w:ascii="TH SarabunPSK" w:hAnsi="TH SarabunPSK" w:cs="TH SarabunPSK"/>
          <w:b/>
          <w:bCs/>
          <w:sz w:val="32"/>
          <w:szCs w:val="32"/>
          <w:cs/>
        </w:rPr>
        <w:t>ฉบับจริง</w:t>
      </w:r>
      <w:r w:rsidRPr="004412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63A00">
        <w:rPr>
          <w:rFonts w:ascii="TH SarabunPSK" w:hAnsi="TH SarabunPSK" w:cs="TH SarabunPSK"/>
          <w:sz w:val="32"/>
          <w:szCs w:val="32"/>
          <w:cs/>
        </w:rPr>
        <w:t>จำนวน</w:t>
      </w:r>
      <w:r w:rsidR="00F94AE3" w:rsidRPr="00463A00">
        <w:rPr>
          <w:rFonts w:ascii="TH SarabunPSK" w:hAnsi="TH SarabunPSK" w:cs="TH SarabunPSK"/>
          <w:sz w:val="32"/>
          <w:szCs w:val="32"/>
          <w:cs/>
        </w:rPr>
        <w:t xml:space="preserve"> 1 </w:t>
      </w:r>
      <w:r w:rsidRPr="00463A00">
        <w:rPr>
          <w:rFonts w:ascii="TH SarabunPSK" w:hAnsi="TH SarabunPSK" w:cs="TH SarabunPSK"/>
          <w:sz w:val="32"/>
          <w:szCs w:val="32"/>
          <w:cs/>
        </w:rPr>
        <w:t>ชุด  สำเนา จำนวน</w:t>
      </w:r>
      <w:r w:rsidR="00F94AE3" w:rsidRPr="00463A0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2AA0" w:rsidRPr="00463A00">
        <w:rPr>
          <w:rFonts w:ascii="TH SarabunPSK" w:hAnsi="TH SarabunPSK" w:cs="TH SarabunPSK"/>
          <w:sz w:val="32"/>
          <w:szCs w:val="32"/>
          <w:cs/>
        </w:rPr>
        <w:t>5</w:t>
      </w:r>
      <w:r w:rsidR="00F94AE3" w:rsidRPr="00463A0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63A00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8C8A8E" w14:textId="6DEF6F09" w:rsidR="00463A00" w:rsidRPr="004412AF" w:rsidRDefault="00463A00" w:rsidP="00463A00">
      <w:pPr>
        <w:ind w:left="1134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3.2  เรื่อง  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..................................................................................................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........................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</w:p>
    <w:p w14:paraId="12AC1B91" w14:textId="77777777" w:rsidR="00463A00" w:rsidRPr="004412AF" w:rsidRDefault="00463A00" w:rsidP="00463A00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4412AF">
        <w:rPr>
          <w:rFonts w:ascii="TH SarabunPSK" w:hAnsi="TH SarabunPSK" w:cs="TH SarabunPSK"/>
          <w:sz w:val="32"/>
          <w:szCs w:val="32"/>
          <w:cs/>
        </w:rPr>
        <w:t>.......</w:t>
      </w:r>
    </w:p>
    <w:p w14:paraId="6FAA4311" w14:textId="77777777" w:rsidR="00463A00" w:rsidRPr="004412AF" w:rsidRDefault="00463A00" w:rsidP="00463A00">
      <w:pPr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>และได้เผยแพร่โดย.....................................................................................................................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..............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.........</w:t>
      </w:r>
    </w:p>
    <w:p w14:paraId="429ABF33" w14:textId="6448CD57" w:rsidR="00463A00" w:rsidRDefault="00463A00" w:rsidP="00733B24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หลักฐานการมีส่วนร่วมในการจัดทำผลงานทางวิชาการ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และหลักฐานรับรองจริยธรรมการวิจัยจาก....................................................</w:t>
      </w:r>
      <w:r w:rsidRPr="004412AF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463A00">
        <w:rPr>
          <w:rFonts w:ascii="TH SarabunPSK" w:hAnsi="TH SarabunPSK" w:cs="TH SarabunPSK"/>
          <w:b/>
          <w:bCs/>
          <w:sz w:val="32"/>
          <w:szCs w:val="32"/>
          <w:cs/>
        </w:rPr>
        <w:t>ฉบับจริง</w:t>
      </w:r>
      <w:r w:rsidRPr="004412A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63A00">
        <w:rPr>
          <w:rFonts w:ascii="TH SarabunPSK" w:hAnsi="TH SarabunPSK" w:cs="TH SarabunPSK"/>
          <w:sz w:val="32"/>
          <w:szCs w:val="32"/>
          <w:cs/>
        </w:rPr>
        <w:t>จำนวน 1 ชุด  สำเนา จำนวน 5 ชุด</w:t>
      </w:r>
    </w:p>
    <w:p w14:paraId="57FA6356" w14:textId="454A1C32" w:rsidR="00463A00" w:rsidRPr="004412AF" w:rsidRDefault="00463A00" w:rsidP="00463A00">
      <w:pPr>
        <w:ind w:left="1134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3.3  เรื่อง  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..................................................................................................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........................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 xml:space="preserve">   </w:t>
      </w:r>
    </w:p>
    <w:p w14:paraId="3BC1C730" w14:textId="77777777" w:rsidR="00463A00" w:rsidRPr="004412AF" w:rsidRDefault="00463A00" w:rsidP="00463A00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4412AF">
        <w:rPr>
          <w:rFonts w:ascii="TH SarabunPSK" w:hAnsi="TH SarabunPSK" w:cs="TH SarabunPSK"/>
          <w:sz w:val="32"/>
          <w:szCs w:val="32"/>
          <w:cs/>
        </w:rPr>
        <w:t>.......</w:t>
      </w:r>
    </w:p>
    <w:p w14:paraId="14035A53" w14:textId="77777777" w:rsidR="00463A00" w:rsidRPr="004412AF" w:rsidRDefault="00463A00" w:rsidP="00463A00">
      <w:pPr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>และได้เผยแพร่โดย.....................................................................................................................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..............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.........</w:t>
      </w:r>
    </w:p>
    <w:p w14:paraId="5FACEC7B" w14:textId="77777777" w:rsidR="00463A00" w:rsidRPr="004412AF" w:rsidRDefault="00463A00" w:rsidP="00463A00">
      <w:pPr>
        <w:rPr>
          <w:rFonts w:ascii="TH SarabunPSK" w:hAnsi="TH SarabunPSK" w:cs="TH SarabunPSK"/>
          <w:sz w:val="32"/>
          <w:szCs w:val="32"/>
          <w:cs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หลักฐานการมีส่วนร่วมในการจัดทำผลงานทางวิชาการ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และหลักฐานรับรองจริยธรรมการวิจัยจาก....................................................</w:t>
      </w:r>
      <w:r w:rsidRPr="004412AF">
        <w:rPr>
          <w:rFonts w:ascii="TH SarabunPSK" w:hAnsi="TH SarabunPSK" w:cs="TH SarabunPSK"/>
          <w:sz w:val="32"/>
          <w:szCs w:val="32"/>
          <w:cs/>
        </w:rPr>
        <w:t xml:space="preserve">  ฉบับจริง </w:t>
      </w:r>
      <w:r w:rsidRPr="00463A00">
        <w:rPr>
          <w:rFonts w:ascii="TH SarabunPSK" w:hAnsi="TH SarabunPSK" w:cs="TH SarabunPSK"/>
          <w:sz w:val="32"/>
          <w:szCs w:val="32"/>
          <w:cs/>
        </w:rPr>
        <w:t>จำนวน 1 ชุด  สำเนา จำนวน 5 ชุด</w:t>
      </w:r>
    </w:p>
    <w:p w14:paraId="35DF341F" w14:textId="4A65FD6C" w:rsidR="00652DB3" w:rsidRPr="004412AF" w:rsidRDefault="00652DB3" w:rsidP="00F94AE3">
      <w:pPr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ab/>
      </w:r>
      <w:r w:rsidR="00463A0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4</w:t>
      </w:r>
      <w:r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>. หนังสือหรือตำรา</w:t>
      </w:r>
      <w:r w:rsidR="00463A0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 จำนวน ....... เรื่อง </w:t>
      </w:r>
      <w:r w:rsidR="00F94AE3" w:rsidRPr="004412AF">
        <w:rPr>
          <w:rFonts w:ascii="TH SarabunPSK" w:eastAsia="Angsana New" w:hAnsi="TH SarabunPSK" w:cs="TH SarabunPSK"/>
          <w:b/>
          <w:bCs/>
          <w:sz w:val="32"/>
          <w:szCs w:val="32"/>
          <w:cs/>
        </w:rPr>
        <w:t xml:space="preserve"> </w:t>
      </w:r>
      <w:r w:rsidR="00463A0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(ถ้ามี)</w:t>
      </w:r>
    </w:p>
    <w:p w14:paraId="4EDF6220" w14:textId="561EF88A" w:rsidR="00652DB3" w:rsidRPr="004412AF" w:rsidRDefault="00652DB3" w:rsidP="00652DB3">
      <w:pPr>
        <w:rPr>
          <w:rFonts w:ascii="TH SarabunPSK" w:eastAsia="Angsana New" w:hAnsi="TH SarabunPSK" w:cs="TH SarabunPSK"/>
          <w:sz w:val="32"/>
          <w:szCs w:val="32"/>
        </w:rPr>
      </w:pPr>
      <w:r w:rsidRPr="004412AF">
        <w:rPr>
          <w:rFonts w:ascii="TH SarabunPSK" w:eastAsia="Angsana New" w:hAnsi="TH SarabunPSK" w:cs="TH SarabunPSK"/>
          <w:sz w:val="32"/>
          <w:szCs w:val="32"/>
          <w:cs/>
        </w:rPr>
        <w:tab/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ab/>
        <w:t xml:space="preserve">1. </w:t>
      </w:r>
      <w:r w:rsidR="00E128D5" w:rsidRPr="004412AF">
        <w:rPr>
          <w:rFonts w:ascii="TH SarabunPSK" w:eastAsia="Angsana New" w:hAnsi="TH SarabunPSK" w:cs="TH SarabunPSK"/>
          <w:sz w:val="32"/>
          <w:szCs w:val="32"/>
          <w:cs/>
        </w:rPr>
        <w:t xml:space="preserve">หนังสือ/ตำรา </w:t>
      </w:r>
      <w:r w:rsidRPr="004412AF">
        <w:rPr>
          <w:rFonts w:ascii="TH SarabunPSK" w:eastAsia="Angsana New" w:hAnsi="TH SarabunPSK" w:cs="TH SarabunPSK"/>
          <w:sz w:val="32"/>
          <w:szCs w:val="32"/>
          <w:cs/>
        </w:rPr>
        <w:t>เรื่อง...................................................................................</w:t>
      </w:r>
      <w:r w:rsidR="00E128D5" w:rsidRPr="004412AF">
        <w:rPr>
          <w:rFonts w:ascii="TH SarabunPSK" w:eastAsia="Angsana New" w:hAnsi="TH SarabunPSK" w:cs="TH SarabunPSK"/>
          <w:sz w:val="32"/>
          <w:szCs w:val="32"/>
          <w:cs/>
        </w:rPr>
        <w:t>............</w:t>
      </w:r>
      <w:r w:rsidR="00463A00">
        <w:rPr>
          <w:rFonts w:ascii="TH SarabunPSK" w:eastAsia="Angsana New" w:hAnsi="TH SarabunPSK" w:cs="TH SarabunPSK" w:hint="cs"/>
          <w:sz w:val="32"/>
          <w:szCs w:val="32"/>
          <w:cs/>
        </w:rPr>
        <w:t>..........</w:t>
      </w:r>
    </w:p>
    <w:p w14:paraId="08362DB7" w14:textId="5F195B1A" w:rsidR="00652DB3" w:rsidRPr="004412AF" w:rsidRDefault="00652DB3" w:rsidP="00652DB3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และได้เผยแพร่โดย..............................................................................................................................</w:t>
      </w:r>
      <w:r w:rsidR="00463A00">
        <w:rPr>
          <w:rFonts w:ascii="TH SarabunPSK" w:hAnsi="TH SarabunPSK" w:cs="TH SarabunPSK" w:hint="cs"/>
          <w:sz w:val="32"/>
          <w:szCs w:val="32"/>
          <w:cs/>
        </w:rPr>
        <w:t>............</w:t>
      </w:r>
    </w:p>
    <w:p w14:paraId="376C664B" w14:textId="73614879" w:rsidR="00733B24" w:rsidRPr="004412AF" w:rsidRDefault="00733B24" w:rsidP="00733B24">
      <w:pPr>
        <w:rPr>
          <w:rFonts w:ascii="TH SarabunPSK" w:hAnsi="TH SarabunPSK" w:cs="TH SarabunPSK"/>
          <w:sz w:val="32"/>
          <w:szCs w:val="32"/>
          <w:cs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พร้อมนี้ ได้แนบหลักฐานการเผยแพร่</w:t>
      </w:r>
      <w:r w:rsidRPr="00463A00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ฉบับจริง</w:t>
      </w:r>
      <w:r w:rsidRPr="00463A00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4412AF">
        <w:rPr>
          <w:rFonts w:ascii="TH SarabunPSK" w:hAnsi="TH SarabunPSK" w:cs="TH SarabunPSK"/>
          <w:sz w:val="32"/>
          <w:szCs w:val="32"/>
          <w:cs/>
        </w:rPr>
        <w:t xml:space="preserve">และหลักฐานการมีส่วนร่วมในการจัดทำผลงานทางวิชาการ  ฉบับจริง </w:t>
      </w:r>
      <w:r w:rsidR="00463A00" w:rsidRPr="00463A00">
        <w:rPr>
          <w:rFonts w:ascii="TH SarabunPSK" w:hAnsi="TH SarabunPSK" w:cs="TH SarabunPSK"/>
          <w:sz w:val="32"/>
          <w:szCs w:val="32"/>
          <w:cs/>
        </w:rPr>
        <w:t>จำนวน 1 ชุด  สำเนา จำนวน 5 ชุด</w:t>
      </w:r>
    </w:p>
    <w:p w14:paraId="5516E3DE" w14:textId="71E6A108" w:rsidR="00652DB3" w:rsidRPr="004412AF" w:rsidRDefault="002E3CE9" w:rsidP="00F94AE3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412AF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</w:t>
      </w:r>
      <w:r w:rsidR="0028718C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="00652DB3" w:rsidRPr="004412A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652DB3" w:rsidRPr="004412AF">
        <w:rPr>
          <w:rFonts w:ascii="TH SarabunPSK" w:hAnsi="TH SarabunPSK" w:cs="TH SarabunPSK"/>
          <w:b/>
          <w:bCs/>
          <w:sz w:val="32"/>
          <w:szCs w:val="32"/>
          <w:cs/>
        </w:rPr>
        <w:t>ผลงานทางวิชาการในลักษณะอื่น</w:t>
      </w:r>
      <w:r w:rsidR="00F94AE3" w:rsidRPr="004412A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8718C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จำนวน ....... เรื่อง (ถ้ามี)</w:t>
      </w:r>
    </w:p>
    <w:p w14:paraId="6A30A5E5" w14:textId="3D84CB3F" w:rsidR="00652DB3" w:rsidRPr="004412AF" w:rsidRDefault="00652DB3" w:rsidP="00652DB3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Pr="004412AF">
        <w:rPr>
          <w:rFonts w:ascii="TH SarabunPSK" w:hAnsi="TH SarabunPSK" w:cs="TH SarabunPSK"/>
          <w:sz w:val="32"/>
          <w:szCs w:val="32"/>
          <w:cs/>
        </w:rPr>
        <w:tab/>
        <w:t>1. ............................................................................................................................</w:t>
      </w:r>
      <w:r w:rsidR="0083234B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14:paraId="6CC076D3" w14:textId="657CEAB1" w:rsidR="00733B24" w:rsidRDefault="00652DB3" w:rsidP="00733B24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และได้เผยแพร่โดย......................................................................................</w:t>
      </w:r>
      <w:r w:rsidR="002871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3B24" w:rsidRPr="004412AF">
        <w:rPr>
          <w:rFonts w:ascii="TH SarabunPSK" w:hAnsi="TH SarabunPSK" w:cs="TH SarabunPSK"/>
          <w:sz w:val="32"/>
          <w:szCs w:val="32"/>
          <w:cs/>
        </w:rPr>
        <w:t>พร้อมนี้ ได้แนบหลักฐานการเผยแพร่ฉบับจริง  จำนวน</w:t>
      </w:r>
      <w:r w:rsidR="0028718C"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="00733B24" w:rsidRPr="004412AF">
        <w:rPr>
          <w:rFonts w:ascii="TH SarabunPSK" w:hAnsi="TH SarabunPSK" w:cs="TH SarabunPSK"/>
          <w:sz w:val="32"/>
          <w:szCs w:val="32"/>
          <w:cs/>
        </w:rPr>
        <w:t>ชุด  สำเนา จำนวน</w:t>
      </w:r>
      <w:r w:rsidR="0028718C">
        <w:rPr>
          <w:rFonts w:ascii="TH SarabunPSK" w:hAnsi="TH SarabunPSK" w:cs="TH SarabunPSK" w:hint="cs"/>
          <w:sz w:val="32"/>
          <w:szCs w:val="32"/>
          <w:cs/>
        </w:rPr>
        <w:t xml:space="preserve"> 6 </w:t>
      </w:r>
      <w:r w:rsidR="00733B24" w:rsidRPr="004412AF">
        <w:rPr>
          <w:rFonts w:ascii="TH SarabunPSK" w:hAnsi="TH SarabunPSK" w:cs="TH SarabunPSK"/>
          <w:sz w:val="32"/>
          <w:szCs w:val="32"/>
          <w:cs/>
        </w:rPr>
        <w:t>ชุดและหลักฐานการมีส่วนร่วมในการจัดทำผลงานทางวิชาการ  ฉบับจริง  จำนวน.............ชุด  สำเนา จำนวน......................ชุด</w:t>
      </w:r>
    </w:p>
    <w:p w14:paraId="0E1F470A" w14:textId="77777777" w:rsidR="00520826" w:rsidRPr="004412AF" w:rsidRDefault="00520826" w:rsidP="00733B24">
      <w:pPr>
        <w:rPr>
          <w:rFonts w:ascii="TH SarabunPSK" w:hAnsi="TH SarabunPSK" w:cs="TH SarabunPSK"/>
          <w:sz w:val="32"/>
          <w:szCs w:val="32"/>
          <w:cs/>
        </w:rPr>
      </w:pPr>
    </w:p>
    <w:p w14:paraId="7D6A085C" w14:textId="2F8D112B" w:rsidR="00D1257C" w:rsidRPr="00206779" w:rsidRDefault="00652DB3" w:rsidP="0083234B">
      <w:pPr>
        <w:jc w:val="thaiDistribute"/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 </w:t>
      </w:r>
      <w:proofErr w:type="spellStart"/>
      <w:r w:rsidRPr="00206779">
        <w:rPr>
          <w:rFonts w:ascii="TH SarabunPSK" w:hAnsi="TH SarabunPSK" w:cs="TH SarabunPSK"/>
          <w:b/>
          <w:bCs/>
          <w:sz w:val="32"/>
          <w:szCs w:val="32"/>
          <w:cs/>
        </w:rPr>
        <w:t>ก.พ.อ</w:t>
      </w:r>
      <w:proofErr w:type="spellEnd"/>
      <w:r w:rsidRPr="0020677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281C57" w:rsidRPr="00206779">
        <w:rPr>
          <w:rFonts w:ascii="TH SarabunPSK" w:hAnsi="TH SarabunPSK" w:cs="TH SarabunPSK"/>
          <w:b/>
          <w:bCs/>
          <w:sz w:val="32"/>
          <w:szCs w:val="32"/>
          <w:cs/>
        </w:rPr>
        <w:t>03</w:t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 w:rsidR="009F54B4" w:rsidRPr="00206779">
        <w:rPr>
          <w:rFonts w:ascii="TH SarabunPSK" w:hAnsi="TH SarabunPSK" w:cs="TH SarabunPSK"/>
          <w:b/>
          <w:bCs/>
          <w:sz w:val="32"/>
          <w:szCs w:val="32"/>
          <w:cs/>
        </w:rPr>
        <w:t>จำน</w:t>
      </w:r>
      <w:r w:rsidR="00E04C95" w:rsidRPr="00206779">
        <w:rPr>
          <w:rFonts w:ascii="TH SarabunPSK" w:hAnsi="TH SarabunPSK" w:cs="TH SarabunPSK"/>
          <w:b/>
          <w:bCs/>
          <w:sz w:val="32"/>
          <w:szCs w:val="32"/>
          <w:cs/>
        </w:rPr>
        <w:t>วน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04C95"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33E5D" w:rsidRPr="00206779">
        <w:rPr>
          <w:rFonts w:ascii="TH SarabunPSK" w:hAnsi="TH SarabunPSK" w:cs="TH SarabunPSK"/>
          <w:b/>
          <w:bCs/>
          <w:sz w:val="32"/>
          <w:szCs w:val="32"/>
        </w:rPr>
        <w:t>9</w:t>
      </w:r>
      <w:r w:rsidR="009F54B4"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ชุด</w:t>
      </w:r>
      <w:r w:rsidR="009F54B4"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D1257C"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35CC582" w14:textId="52D4F4FC" w:rsidR="00206779" w:rsidRDefault="00E04C95" w:rsidP="00206779">
      <w:pPr>
        <w:rPr>
          <w:rFonts w:ascii="TH SarabunPSK" w:hAnsi="TH SarabunPSK" w:cs="TH SarabunPSK"/>
          <w:b/>
          <w:bCs/>
          <w:sz w:val="32"/>
          <w:szCs w:val="32"/>
        </w:rPr>
      </w:pPr>
      <w:r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  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652DB3"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52DB3" w:rsidRPr="00206779">
        <w:rPr>
          <w:rFonts w:ascii="TH SarabunPSK" w:hAnsi="TH SarabunPSK" w:cs="TH SarabunPSK"/>
          <w:b/>
          <w:bCs/>
          <w:sz w:val="32"/>
          <w:szCs w:val="32"/>
          <w:cs/>
        </w:rPr>
        <w:t>หนังสือแจ้งความประสงค์เรื่องการรับรู้ข้อมูลเกี่ยวกับตำแหน่งทางวิช</w:t>
      </w:r>
      <w:r w:rsidR="00F94AE3" w:rsidRPr="00206779">
        <w:rPr>
          <w:rFonts w:ascii="TH SarabunPSK" w:hAnsi="TH SarabunPSK" w:cs="TH SarabunPSK"/>
          <w:b/>
          <w:bCs/>
          <w:sz w:val="32"/>
          <w:szCs w:val="32"/>
          <w:cs/>
        </w:rPr>
        <w:t>า</w:t>
      </w:r>
      <w:r w:rsidR="00652DB3" w:rsidRPr="00206779">
        <w:rPr>
          <w:rFonts w:ascii="TH SarabunPSK" w:hAnsi="TH SarabunPSK" w:cs="TH SarabunPSK"/>
          <w:b/>
          <w:bCs/>
          <w:sz w:val="32"/>
          <w:szCs w:val="32"/>
          <w:cs/>
        </w:rPr>
        <w:t>การ  จำนวน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52DB3"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F94AE3" w:rsidRPr="0020677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ชุด</w:t>
      </w:r>
      <w:r w:rsidR="00652DB3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897E29" w:rsidRPr="0020677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83234B" w:rsidRP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206779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แบบตรวจสอบเอกสารประกอบการขอตำแหน่งทางวิชาการ </w:t>
      </w:r>
      <w:r w:rsidR="00206779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="0083234B" w:rsidRPr="0020677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2067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 w:rsidR="00897E29" w:rsidRPr="00206779">
        <w:rPr>
          <w:rFonts w:ascii="TH SarabunPSK" w:hAnsi="TH SarabunPSK" w:cs="TH SarabunPSK"/>
          <w:b/>
          <w:bCs/>
          <w:sz w:val="32"/>
          <w:szCs w:val="32"/>
          <w:cs/>
        </w:rPr>
        <w:t>จำนวน  1 ชุด</w:t>
      </w:r>
    </w:p>
    <w:p w14:paraId="761F40AD" w14:textId="18ED5489" w:rsidR="009A75E7" w:rsidRPr="00206779" w:rsidRDefault="00206779" w:rsidP="00206779">
      <w:pPr>
        <w:ind w:firstLine="720"/>
        <w:rPr>
          <w:rFonts w:ascii="TH SarabunPSK" w:eastAsia="Cordia New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. </w:t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 </w:t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แบบสรุปความเชี่ยวชาญการขอตำแหน่งทางวิชาการ </w:t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    </w:t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จำนวน  </w:t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1 </w:t>
      </w:r>
      <w:r w:rsidR="009A75E7" w:rsidRPr="00206779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ชุด</w:t>
      </w:r>
    </w:p>
    <w:p w14:paraId="2801166C" w14:textId="77777777" w:rsidR="009A75E7" w:rsidRPr="009A75E7" w:rsidRDefault="009A75E7" w:rsidP="009A75E7">
      <w:pPr>
        <w:tabs>
          <w:tab w:val="left" w:pos="851"/>
          <w:tab w:val="left" w:pos="1418"/>
          <w:tab w:val="left" w:pos="1701"/>
          <w:tab w:val="left" w:pos="1985"/>
        </w:tabs>
        <w:jc w:val="thaiDistribute"/>
        <w:rPr>
          <w:rFonts w:ascii="TH SarabunPSK" w:eastAsia="Cordia New" w:hAnsi="TH SarabunPSK" w:cs="TH SarabunPSK"/>
          <w:sz w:val="16"/>
          <w:szCs w:val="16"/>
        </w:rPr>
      </w:pPr>
    </w:p>
    <w:p w14:paraId="29E7B624" w14:textId="77777777" w:rsidR="00652DB3" w:rsidRPr="004412AF" w:rsidRDefault="00652DB3" w:rsidP="00652DB3">
      <w:pPr>
        <w:rPr>
          <w:rFonts w:ascii="TH SarabunPSK" w:hAnsi="TH SarabunPSK" w:cs="TH SarabunPSK"/>
          <w:sz w:val="32"/>
          <w:szCs w:val="32"/>
        </w:rPr>
      </w:pPr>
    </w:p>
    <w:p w14:paraId="394354AD" w14:textId="77777777" w:rsidR="00652DB3" w:rsidRPr="004412AF" w:rsidRDefault="00652DB3" w:rsidP="00652DB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 xml:space="preserve">             จึงเรียนมาเพื่อโปรดพิจารณาดำเนินการต่อไปด้วย  จักเป็นพระคุณยิ่ง</w:t>
      </w:r>
    </w:p>
    <w:p w14:paraId="67144344" w14:textId="77777777" w:rsidR="00652DB3" w:rsidRPr="004412AF" w:rsidRDefault="00652DB3" w:rsidP="00652DB3">
      <w:pPr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Pr="004412AF">
        <w:rPr>
          <w:rFonts w:ascii="TH SarabunPSK" w:hAnsi="TH SarabunPSK" w:cs="TH SarabunPSK"/>
          <w:sz w:val="32"/>
          <w:szCs w:val="32"/>
          <w:cs/>
        </w:rPr>
        <w:tab/>
      </w:r>
    </w:p>
    <w:p w14:paraId="0F65806A" w14:textId="77777777" w:rsidR="00652DB3" w:rsidRPr="004412AF" w:rsidRDefault="00652DB3" w:rsidP="00652DB3">
      <w:pPr>
        <w:ind w:left="2160" w:firstLine="720"/>
        <w:rPr>
          <w:rFonts w:ascii="TH SarabunPSK" w:hAnsi="TH SarabunPSK" w:cs="TH SarabunPSK"/>
          <w:sz w:val="32"/>
          <w:szCs w:val="32"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(...................................................................)</w:t>
      </w:r>
    </w:p>
    <w:p w14:paraId="43FC2DE3" w14:textId="77777777" w:rsidR="00652DB3" w:rsidRPr="004412AF" w:rsidRDefault="00652DB3" w:rsidP="00652DB3">
      <w:pPr>
        <w:rPr>
          <w:rFonts w:ascii="TH SarabunPSK" w:hAnsi="TH SarabunPSK" w:cs="TH SarabunPSK"/>
          <w:sz w:val="32"/>
          <w:szCs w:val="32"/>
          <w:cs/>
        </w:rPr>
      </w:pP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Pr="004412AF">
        <w:rPr>
          <w:rFonts w:ascii="TH SarabunPSK" w:hAnsi="TH SarabunPSK" w:cs="TH SarabunPSK"/>
          <w:sz w:val="32"/>
          <w:szCs w:val="32"/>
          <w:cs/>
        </w:rPr>
        <w:tab/>
      </w:r>
      <w:r w:rsidRPr="004412AF">
        <w:rPr>
          <w:rFonts w:ascii="TH SarabunPSK" w:hAnsi="TH SarabunPSK" w:cs="TH SarabunPSK"/>
          <w:sz w:val="32"/>
          <w:szCs w:val="32"/>
          <w:cs/>
        </w:rPr>
        <w:tab/>
        <w:t xml:space="preserve">  ตำแหน่ง.....................................................</w:t>
      </w:r>
    </w:p>
    <w:p w14:paraId="3C792CF7" w14:textId="77777777" w:rsidR="00652DB3" w:rsidRPr="004412AF" w:rsidRDefault="00652DB3" w:rsidP="00652DB3">
      <w:pPr>
        <w:rPr>
          <w:rFonts w:ascii="TH SarabunPSK" w:hAnsi="TH SarabunPSK" w:cs="TH SarabunPSK"/>
          <w:sz w:val="32"/>
          <w:szCs w:val="32"/>
        </w:rPr>
      </w:pPr>
    </w:p>
    <w:p w14:paraId="0FBECEDC" w14:textId="77777777" w:rsidR="00652DB3" w:rsidRPr="004412AF" w:rsidRDefault="00652DB3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5A0ADB2D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6D872982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75504A19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24379440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033F15C6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2632FB16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0CD750A4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3B3D5F4C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3C7DB788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3DF6BCD7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3DB7552E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3D4B8DB8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168894AD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10BC799B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2991F119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5EDB11FD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154E02CF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6CCE8840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4A4E0346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2DE0705E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16439B1F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3AA2A6FD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0CED10A1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7DA3A65C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0A320844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p w14:paraId="3C73E176" w14:textId="77777777" w:rsidR="00C7023E" w:rsidRPr="004412AF" w:rsidRDefault="00C7023E" w:rsidP="00A60D81">
      <w:pPr>
        <w:ind w:firstLine="1411"/>
        <w:rPr>
          <w:rFonts w:ascii="TH SarabunPSK" w:hAnsi="TH SarabunPSK" w:cs="TH SarabunPSK"/>
          <w:sz w:val="32"/>
          <w:szCs w:val="32"/>
        </w:rPr>
      </w:pPr>
    </w:p>
    <w:sectPr w:rsidR="00C7023E" w:rsidRPr="004412AF" w:rsidSect="00206779">
      <w:headerReference w:type="even" r:id="rId8"/>
      <w:headerReference w:type="default" r:id="rId9"/>
      <w:pgSz w:w="11906" w:h="16838" w:code="9"/>
      <w:pgMar w:top="567" w:right="1134" w:bottom="568" w:left="1701" w:header="570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8049" w14:textId="77777777" w:rsidR="004663D3" w:rsidRDefault="004663D3">
      <w:r>
        <w:separator/>
      </w:r>
    </w:p>
  </w:endnote>
  <w:endnote w:type="continuationSeparator" w:id="0">
    <w:p w14:paraId="60C01779" w14:textId="77777777" w:rsidR="004663D3" w:rsidRDefault="00466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DC6BC" w14:textId="77777777" w:rsidR="004663D3" w:rsidRDefault="004663D3">
      <w:r>
        <w:separator/>
      </w:r>
    </w:p>
  </w:footnote>
  <w:footnote w:type="continuationSeparator" w:id="0">
    <w:p w14:paraId="4841C4FF" w14:textId="77777777" w:rsidR="004663D3" w:rsidRDefault="00466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5B72" w14:textId="5CCE4A88"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28718C">
      <w:rPr>
        <w:rStyle w:val="PageNumber"/>
        <w:noProof/>
        <w:cs/>
      </w:rPr>
      <w:t>๒</w:t>
    </w:r>
    <w:r>
      <w:rPr>
        <w:rStyle w:val="PageNumber"/>
        <w:cs/>
      </w:rPr>
      <w:fldChar w:fldCharType="end"/>
    </w:r>
  </w:p>
  <w:p w14:paraId="7141F8A1" w14:textId="77777777" w:rsidR="00B84631" w:rsidRDefault="00B8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2530" w14:textId="77777777" w:rsidR="00B84631" w:rsidRPr="00D6626B" w:rsidRDefault="00B84631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 w:rsidR="00833E5D"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 -</w:t>
    </w:r>
  </w:p>
  <w:p w14:paraId="224859FB" w14:textId="77777777" w:rsidR="00B84631" w:rsidRPr="00D6626B" w:rsidRDefault="00B84631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6FF1"/>
    <w:multiLevelType w:val="hybridMultilevel"/>
    <w:tmpl w:val="56FEAF20"/>
    <w:lvl w:ilvl="0" w:tplc="D842002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571E7429"/>
    <w:multiLevelType w:val="hybridMultilevel"/>
    <w:tmpl w:val="AA76FD18"/>
    <w:lvl w:ilvl="0" w:tplc="CCEE418A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42"/>
        </w:tabs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2"/>
        </w:tabs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82"/>
        </w:tabs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02"/>
        </w:tabs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22"/>
        </w:tabs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42"/>
        </w:tabs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62"/>
        </w:tabs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82"/>
        </w:tabs>
        <w:ind w:left="6582" w:hanging="180"/>
      </w:pPr>
    </w:lvl>
  </w:abstractNum>
  <w:num w:numId="1" w16cid:durableId="91360027">
    <w:abstractNumId w:val="1"/>
  </w:num>
  <w:num w:numId="2" w16cid:durableId="171850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4E3"/>
    <w:rsid w:val="000009B3"/>
    <w:rsid w:val="00041424"/>
    <w:rsid w:val="0006583D"/>
    <w:rsid w:val="000B788E"/>
    <w:rsid w:val="000D658D"/>
    <w:rsid w:val="000F0010"/>
    <w:rsid w:val="00107DC9"/>
    <w:rsid w:val="001300B7"/>
    <w:rsid w:val="00147FF1"/>
    <w:rsid w:val="00193FB7"/>
    <w:rsid w:val="001A3CBD"/>
    <w:rsid w:val="001F5696"/>
    <w:rsid w:val="001F5E85"/>
    <w:rsid w:val="00206779"/>
    <w:rsid w:val="00223B8C"/>
    <w:rsid w:val="00234405"/>
    <w:rsid w:val="00253BB4"/>
    <w:rsid w:val="002747A4"/>
    <w:rsid w:val="00281C57"/>
    <w:rsid w:val="0028718C"/>
    <w:rsid w:val="002B22AA"/>
    <w:rsid w:val="002B7052"/>
    <w:rsid w:val="002C7C31"/>
    <w:rsid w:val="002E1EB8"/>
    <w:rsid w:val="002E3CE9"/>
    <w:rsid w:val="00313EA4"/>
    <w:rsid w:val="003237F5"/>
    <w:rsid w:val="00330743"/>
    <w:rsid w:val="00351437"/>
    <w:rsid w:val="00387B20"/>
    <w:rsid w:val="003A1DB4"/>
    <w:rsid w:val="003A5742"/>
    <w:rsid w:val="003B0B81"/>
    <w:rsid w:val="003E5935"/>
    <w:rsid w:val="003F62FB"/>
    <w:rsid w:val="004030EF"/>
    <w:rsid w:val="00404AC1"/>
    <w:rsid w:val="004412AF"/>
    <w:rsid w:val="004470AA"/>
    <w:rsid w:val="00460C87"/>
    <w:rsid w:val="00463A00"/>
    <w:rsid w:val="004663D3"/>
    <w:rsid w:val="00491A19"/>
    <w:rsid w:val="004B4D7E"/>
    <w:rsid w:val="004C53C8"/>
    <w:rsid w:val="004E2939"/>
    <w:rsid w:val="004F1387"/>
    <w:rsid w:val="00500305"/>
    <w:rsid w:val="00520826"/>
    <w:rsid w:val="00536D0F"/>
    <w:rsid w:val="00536FDB"/>
    <w:rsid w:val="00540FF5"/>
    <w:rsid w:val="00546605"/>
    <w:rsid w:val="005E0D03"/>
    <w:rsid w:val="005F4EE0"/>
    <w:rsid w:val="00605BE6"/>
    <w:rsid w:val="00643FAE"/>
    <w:rsid w:val="00652DB3"/>
    <w:rsid w:val="00660C3C"/>
    <w:rsid w:val="0066354E"/>
    <w:rsid w:val="006721C3"/>
    <w:rsid w:val="006A4118"/>
    <w:rsid w:val="006B17F4"/>
    <w:rsid w:val="006D16F7"/>
    <w:rsid w:val="006F011B"/>
    <w:rsid w:val="007144C0"/>
    <w:rsid w:val="00716A04"/>
    <w:rsid w:val="00733B24"/>
    <w:rsid w:val="00757B22"/>
    <w:rsid w:val="007941B5"/>
    <w:rsid w:val="007E6E95"/>
    <w:rsid w:val="0081223B"/>
    <w:rsid w:val="00820896"/>
    <w:rsid w:val="0083234B"/>
    <w:rsid w:val="0083241B"/>
    <w:rsid w:val="00833E5D"/>
    <w:rsid w:val="008472E1"/>
    <w:rsid w:val="008535D9"/>
    <w:rsid w:val="0086677E"/>
    <w:rsid w:val="008720A2"/>
    <w:rsid w:val="00897E29"/>
    <w:rsid w:val="008C0A8A"/>
    <w:rsid w:val="00904C2B"/>
    <w:rsid w:val="00921E9F"/>
    <w:rsid w:val="00923102"/>
    <w:rsid w:val="009354E3"/>
    <w:rsid w:val="00946E2C"/>
    <w:rsid w:val="00951A4C"/>
    <w:rsid w:val="00951D06"/>
    <w:rsid w:val="00966697"/>
    <w:rsid w:val="00967596"/>
    <w:rsid w:val="00972B0B"/>
    <w:rsid w:val="00990D85"/>
    <w:rsid w:val="009A2E0C"/>
    <w:rsid w:val="009A75E7"/>
    <w:rsid w:val="009B116D"/>
    <w:rsid w:val="009C74E1"/>
    <w:rsid w:val="009D1D3B"/>
    <w:rsid w:val="009D74D7"/>
    <w:rsid w:val="009E698D"/>
    <w:rsid w:val="009F54B4"/>
    <w:rsid w:val="00A06B09"/>
    <w:rsid w:val="00A451FA"/>
    <w:rsid w:val="00A60D81"/>
    <w:rsid w:val="00A64DF4"/>
    <w:rsid w:val="00A70186"/>
    <w:rsid w:val="00A84711"/>
    <w:rsid w:val="00A97E58"/>
    <w:rsid w:val="00AA14B1"/>
    <w:rsid w:val="00AA6131"/>
    <w:rsid w:val="00AB2AA0"/>
    <w:rsid w:val="00AB3BC8"/>
    <w:rsid w:val="00AD0725"/>
    <w:rsid w:val="00AE4267"/>
    <w:rsid w:val="00B016C9"/>
    <w:rsid w:val="00B65B7D"/>
    <w:rsid w:val="00B80B01"/>
    <w:rsid w:val="00B84631"/>
    <w:rsid w:val="00B8566C"/>
    <w:rsid w:val="00BA0D61"/>
    <w:rsid w:val="00C13F57"/>
    <w:rsid w:val="00C7023E"/>
    <w:rsid w:val="00C87E7C"/>
    <w:rsid w:val="00C94909"/>
    <w:rsid w:val="00CC78EF"/>
    <w:rsid w:val="00CD2CE4"/>
    <w:rsid w:val="00CE608A"/>
    <w:rsid w:val="00D1257C"/>
    <w:rsid w:val="00D27F44"/>
    <w:rsid w:val="00D35165"/>
    <w:rsid w:val="00D452ED"/>
    <w:rsid w:val="00D518B7"/>
    <w:rsid w:val="00D6626B"/>
    <w:rsid w:val="00DB741A"/>
    <w:rsid w:val="00E04C95"/>
    <w:rsid w:val="00E128D5"/>
    <w:rsid w:val="00E537F1"/>
    <w:rsid w:val="00E63ABE"/>
    <w:rsid w:val="00E90630"/>
    <w:rsid w:val="00EB4DE3"/>
    <w:rsid w:val="00ED1FFC"/>
    <w:rsid w:val="00EE0C32"/>
    <w:rsid w:val="00F116A9"/>
    <w:rsid w:val="00F23720"/>
    <w:rsid w:val="00F57925"/>
    <w:rsid w:val="00F82ECB"/>
    <w:rsid w:val="00F86F7C"/>
    <w:rsid w:val="00F94AE3"/>
    <w:rsid w:val="00FB3EF2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8F09E"/>
  <w15:docId w15:val="{B2502DFF-0617-4825-964A-1799AD03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sid w:val="00F57925"/>
    <w:rPr>
      <w:color w:val="800080"/>
      <w:u w:val="single"/>
    </w:rPr>
  </w:style>
  <w:style w:type="character" w:styleId="Hyperlink">
    <w:name w:val="Hyperlink"/>
    <w:basedOn w:val="DefaultParagraphFont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A451FA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451FA"/>
    <w:rPr>
      <w:rFonts w:ascii="Tahoma" w:hAnsi="Tahoma"/>
      <w:sz w:val="16"/>
    </w:rPr>
  </w:style>
  <w:style w:type="paragraph" w:styleId="BodyText3">
    <w:name w:val="Body Text 3"/>
    <w:basedOn w:val="Normal"/>
    <w:link w:val="BodyText3Char"/>
    <w:semiHidden/>
    <w:unhideWhenUsed/>
    <w:rsid w:val="00546605"/>
    <w:pPr>
      <w:tabs>
        <w:tab w:val="left" w:pos="1440"/>
        <w:tab w:val="left" w:pos="5220"/>
      </w:tabs>
      <w:ind w:right="-235"/>
      <w:jc w:val="both"/>
    </w:pPr>
    <w:rPr>
      <w:rFonts w:cs="Times New Roman"/>
      <w:sz w:val="32"/>
      <w:szCs w:val="32"/>
      <w:lang w:val="th-TH"/>
    </w:rPr>
  </w:style>
  <w:style w:type="character" w:customStyle="1" w:styleId="BodyText3Char">
    <w:name w:val="Body Text 3 Char"/>
    <w:basedOn w:val="DefaultParagraphFont"/>
    <w:link w:val="BodyText3"/>
    <w:semiHidden/>
    <w:rsid w:val="00546605"/>
    <w:rPr>
      <w:rFonts w:cs="Times New Roman"/>
      <w:sz w:val="32"/>
      <w:szCs w:val="32"/>
      <w:lang w:val="th-TH"/>
    </w:rPr>
  </w:style>
  <w:style w:type="paragraph" w:styleId="ListParagraph">
    <w:name w:val="List Paragraph"/>
    <w:basedOn w:val="Normal"/>
    <w:uiPriority w:val="34"/>
    <w:qFormat/>
    <w:rsid w:val="002E3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Desktop\&#3586;&#3657;&#3629;&#3617;&#3641;&#3621;%20destop\&#3649;&#3610;&#3610;&#3615;&#3629;&#3619;&#3660;&#3617;\&#3649;&#3610;&#3610;&#3627;&#3609;&#3633;&#3591;&#3626;&#3639;&#3629;&#3616;&#3634;&#3618;&#3651;&#3609;.dot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แบบหนังสือภายใน.dot</Template>
  <TotalTime>35</TotalTime>
  <Pages>2</Pages>
  <Words>705</Words>
  <Characters>4020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SPM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Faculty of Nurse,CMU.</dc:creator>
  <cp:keywords/>
  <dc:description/>
  <cp:lastModifiedBy>Benjaporn Chutharot</cp:lastModifiedBy>
  <cp:revision>13</cp:revision>
  <cp:lastPrinted>2011-01-20T08:00:00Z</cp:lastPrinted>
  <dcterms:created xsi:type="dcterms:W3CDTF">2021-10-19T16:07:00Z</dcterms:created>
  <dcterms:modified xsi:type="dcterms:W3CDTF">2026-10-05T03:59:00Z</dcterms:modified>
</cp:coreProperties>
</file>